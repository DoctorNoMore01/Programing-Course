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EF6FF" w:themeColor="accent5"/>
  <w:body>
    <w:p w14:paraId="2026E79E" w14:textId="4A911309" w:rsidR="006D7A6C" w:rsidRPr="008F0537" w:rsidRDefault="008F0537" w:rsidP="003471E8">
      <w:pPr>
        <w:pStyle w:val="Title"/>
        <w:rPr>
          <w:sz w:val="144"/>
          <w:szCs w:val="144"/>
        </w:rPr>
      </w:pPr>
      <w:r w:rsidRPr="008F0537">
        <w:rPr>
          <w:sz w:val="144"/>
          <w:szCs w:val="144"/>
        </w:rPr>
        <w:t>Game Scripting Basics</w:t>
      </w:r>
    </w:p>
    <w:p w14:paraId="0F9065BA" w14:textId="74E307EA" w:rsidR="006D7A6C" w:rsidRDefault="008F0537" w:rsidP="003471E8">
      <w:pPr>
        <w:pStyle w:val="Subtitle"/>
      </w:pPr>
      <w:r>
        <w:t>Benjamin Campbell</w:t>
      </w:r>
    </w:p>
    <w:p w14:paraId="3945F7BF" w14:textId="2D7A7CB3" w:rsidR="008F0537" w:rsidRPr="008F0537" w:rsidRDefault="008F0537" w:rsidP="008F0537">
      <w:pPr>
        <w:rPr>
          <w:sz w:val="20"/>
          <w:szCs w:val="20"/>
        </w:rPr>
      </w:pPr>
      <w:r w:rsidRPr="008F0537">
        <w:rPr>
          <w:sz w:val="20"/>
          <w:szCs w:val="20"/>
        </w:rPr>
        <w:t xml:space="preserve">Trainer: </w:t>
      </w:r>
      <w:r w:rsidRPr="008F0537">
        <w:rPr>
          <w:sz w:val="20"/>
          <w:szCs w:val="20"/>
        </w:rPr>
        <w:t>Jesse James Donlevy</w:t>
      </w:r>
    </w:p>
    <w:p w14:paraId="455F4021" w14:textId="71B49761" w:rsidR="008F0537" w:rsidRDefault="008F0537" w:rsidP="008F0537">
      <w:pPr>
        <w:rPr>
          <w:sz w:val="20"/>
          <w:szCs w:val="20"/>
        </w:rPr>
      </w:pPr>
      <w:r w:rsidRPr="008F0537">
        <w:rPr>
          <w:sz w:val="20"/>
          <w:szCs w:val="20"/>
        </w:rPr>
        <w:t>Date:15/04/26</w:t>
      </w:r>
    </w:p>
    <w:p w14:paraId="7E0F9720" w14:textId="77777777" w:rsidR="008F0537" w:rsidRPr="008F0537" w:rsidRDefault="008F0537" w:rsidP="008F0537">
      <w:pPr>
        <w:rPr>
          <w:sz w:val="20"/>
          <w:szCs w:val="20"/>
        </w:rPr>
      </w:pPr>
    </w:p>
    <w:p w14:paraId="2F293407" w14:textId="77777777" w:rsidR="001F3549" w:rsidRDefault="001F3549" w:rsidP="001F3549"/>
    <w:p w14:paraId="5ABDCCEE" w14:textId="77777777" w:rsidR="001F3549" w:rsidRPr="001F3549" w:rsidRDefault="001F3549" w:rsidP="001F3549">
      <w:pPr>
        <w:sectPr w:rsidR="001F3549" w:rsidRPr="001F3549" w:rsidSect="000B2583">
          <w:pgSz w:w="12240" w:h="15840" w:code="1"/>
          <w:pgMar w:top="1440" w:right="1440" w:bottom="360" w:left="1440" w:header="720" w:footer="360" w:gutter="0"/>
          <w:cols w:space="720"/>
          <w:titlePg/>
          <w:docGrid w:linePitch="360"/>
        </w:sectPr>
      </w:pPr>
    </w:p>
    <w:p w14:paraId="62DCB588" w14:textId="3E2285DD" w:rsidR="00F34678" w:rsidRDefault="008F0537" w:rsidP="001F3549">
      <w:pPr>
        <w:rPr>
          <w:b/>
          <w:bCs/>
          <w:u w:val="single"/>
        </w:rPr>
      </w:pPr>
      <w:r w:rsidRPr="008F0537">
        <w:rPr>
          <w:b/>
          <w:bCs/>
          <w:u w:val="single"/>
        </w:rPr>
        <w:lastRenderedPageBreak/>
        <w:t>Evaluation</w:t>
      </w:r>
    </w:p>
    <w:p w14:paraId="51497F96" w14:textId="6A586FBE" w:rsidR="008F0537" w:rsidRDefault="008F0537" w:rsidP="001F3549">
      <w:r>
        <w:t>To make my video game project I used Unreal Engine 4, Photopea, Audacity and Bfxr which are all free to use programs.</w:t>
      </w:r>
    </w:p>
    <w:p w14:paraId="5392572E" w14:textId="77777777" w:rsidR="008F0537" w:rsidRDefault="008F0537" w:rsidP="001F3549"/>
    <w:p w14:paraId="705E4AFF" w14:textId="014705AB" w:rsidR="008F0537" w:rsidRDefault="008F0537" w:rsidP="001F3549">
      <w:r>
        <w:t xml:space="preserve">I found Unreal Engine 4 easy to use in terms of level design due to having experience with the game engine. I struggled with blueprints initially however I did manage to wrap my head around them eventually. Unreal Engine 4 is suitable to use in a professional setting as it is what majority of AAA titles and games are made on however Unreal Engine 5 may be better suited. </w:t>
      </w:r>
      <w:r w:rsidR="009C1589">
        <w:t>I did not create my own assets for this project and instead only customized the assets provided for the assessment. I additionally did not change any animations for the AI enemies due to time constraints. I would highly recommend this software as it is very straight forward and easy to use.</w:t>
      </w:r>
    </w:p>
    <w:p w14:paraId="5369DC98" w14:textId="6428161F" w:rsidR="009C1589" w:rsidRDefault="009C1589" w:rsidP="001F3549">
      <w:r>
        <w:t>Photopea, however I was overwhelmed by and only used to pixilate my images. Due to this I am unable to determine whether it is good for a professional studio, however due to it being web based it is probably not suitable for a professional studio to possible data risks. Photopea was a variety of image editing tools that I did not, however for my goal it was successful and did the job.</w:t>
      </w:r>
    </w:p>
    <w:p w14:paraId="78E1AE1E" w14:textId="70F1E68A" w:rsidR="009C1589" w:rsidRDefault="009C1589" w:rsidP="001F3549">
      <w:r>
        <w:t xml:space="preserve">Additionally, Audacity was overwhelming to </w:t>
      </w:r>
      <w:r w:rsidR="00A53932">
        <w:t>use,</w:t>
      </w:r>
      <w:r>
        <w:t xml:space="preserve"> and I only used it to try and edit and audio file from Unreal to receive undesired results. </w:t>
      </w:r>
      <w:r w:rsidR="00A53932">
        <w:t>Audacity is suitable to use in a professional setting due to it being a free application, however more premium audio tools such as Adobe Audition may be better for a professional setting. Due to this I used limited audio features in Audacity and would recommend it as a free service for someone who needs to edit larger chunks of audio.</w:t>
      </w:r>
    </w:p>
    <w:p w14:paraId="02170A45" w14:textId="14DB8054" w:rsidR="00A53932" w:rsidRPr="008F0537" w:rsidRDefault="00A53932" w:rsidP="001F3549">
      <w:r>
        <w:t xml:space="preserve">Bfxr was quite easy to use and allowed me to generate some of my 8-bit sounds. It is suitable to use in a professional setting if the project requires an eighties retro feel. I did not play around with </w:t>
      </w:r>
      <w:proofErr w:type="gramStart"/>
      <w:r>
        <w:t>a lot of</w:t>
      </w:r>
      <w:proofErr w:type="gramEnd"/>
      <w:r>
        <w:t xml:space="preserve"> the slides to further customize sounds as </w:t>
      </w:r>
      <w:proofErr w:type="gramStart"/>
      <w:r>
        <w:t>many</w:t>
      </w:r>
      <w:proofErr w:type="gramEnd"/>
      <w:r>
        <w:t xml:space="preserve"> of them were perfect for my needs. I would highly recommend Bfxr as it was quite easy to use to get that retro arcade vibe that I desired.</w:t>
      </w:r>
    </w:p>
    <w:p w14:paraId="4C0BAE61" w14:textId="77777777" w:rsidR="008F0537" w:rsidRDefault="008F0537" w:rsidP="001F3549"/>
    <w:p w14:paraId="2CD7949C" w14:textId="77777777" w:rsidR="008F0537" w:rsidRDefault="008F0537" w:rsidP="001F3549"/>
    <w:p w14:paraId="1F16D42A" w14:textId="77777777" w:rsidR="008F0537" w:rsidRDefault="008F0537" w:rsidP="001F3549"/>
    <w:p w14:paraId="341C61FC" w14:textId="77777777" w:rsidR="008F0537" w:rsidRDefault="008F0537" w:rsidP="001F3549"/>
    <w:p w14:paraId="3B1F6BBE" w14:textId="77777777" w:rsidR="008F0537" w:rsidRDefault="008F0537" w:rsidP="001F3549"/>
    <w:p w14:paraId="0E2EFB26" w14:textId="77777777" w:rsidR="008F0537" w:rsidRDefault="008F0537" w:rsidP="001F3549"/>
    <w:p w14:paraId="45BF3FC1" w14:textId="77777777" w:rsidR="008F0537" w:rsidRDefault="008F0537" w:rsidP="001F3549"/>
    <w:p w14:paraId="2447134B" w14:textId="77777777" w:rsidR="008F0537" w:rsidRDefault="008F0537" w:rsidP="001F3549"/>
    <w:p w14:paraId="1AC320F8" w14:textId="77777777" w:rsidR="009D4410" w:rsidRDefault="009D4410" w:rsidP="001F3549">
      <w:pPr>
        <w:rPr>
          <w:b/>
          <w:bCs/>
          <w:u w:val="single"/>
        </w:rPr>
      </w:pPr>
    </w:p>
    <w:p w14:paraId="588851AE" w14:textId="77777777" w:rsidR="009D4410" w:rsidRDefault="009D4410" w:rsidP="001F3549">
      <w:pPr>
        <w:rPr>
          <w:b/>
          <w:bCs/>
          <w:u w:val="single"/>
        </w:rPr>
      </w:pPr>
    </w:p>
    <w:p w14:paraId="55A5915A" w14:textId="77777777" w:rsidR="009D4410" w:rsidRDefault="009D4410" w:rsidP="001F3549">
      <w:pPr>
        <w:rPr>
          <w:b/>
          <w:bCs/>
          <w:u w:val="single"/>
        </w:rPr>
      </w:pPr>
    </w:p>
    <w:p w14:paraId="055A693B" w14:textId="77777777" w:rsidR="009D4410" w:rsidRDefault="009D4410" w:rsidP="001F3549">
      <w:pPr>
        <w:rPr>
          <w:b/>
          <w:bCs/>
          <w:u w:val="single"/>
        </w:rPr>
      </w:pPr>
    </w:p>
    <w:p w14:paraId="6E1A59A9" w14:textId="77777777" w:rsidR="009D4410" w:rsidRDefault="009D4410" w:rsidP="001F3549">
      <w:pPr>
        <w:rPr>
          <w:b/>
          <w:bCs/>
          <w:u w:val="single"/>
        </w:rPr>
      </w:pPr>
    </w:p>
    <w:p w14:paraId="736562BE" w14:textId="77777777" w:rsidR="009D4410" w:rsidRDefault="009D4410" w:rsidP="001F3549">
      <w:pPr>
        <w:rPr>
          <w:b/>
          <w:bCs/>
          <w:u w:val="single"/>
        </w:rPr>
      </w:pPr>
    </w:p>
    <w:p w14:paraId="32BD0DA5" w14:textId="77777777" w:rsidR="009D4410" w:rsidRDefault="009D4410" w:rsidP="001F3549">
      <w:pPr>
        <w:rPr>
          <w:b/>
          <w:bCs/>
          <w:u w:val="single"/>
        </w:rPr>
      </w:pPr>
    </w:p>
    <w:p w14:paraId="274BEC76" w14:textId="138A110E" w:rsidR="008F0537" w:rsidRDefault="008F0537" w:rsidP="001F3549">
      <w:pPr>
        <w:rPr>
          <w:b/>
          <w:bCs/>
          <w:u w:val="single"/>
        </w:rPr>
      </w:pPr>
      <w:r w:rsidRPr="008F0537">
        <w:rPr>
          <w:b/>
          <w:bCs/>
          <w:u w:val="single"/>
        </w:rPr>
        <w:lastRenderedPageBreak/>
        <w:t>Problems Encountered</w:t>
      </w:r>
    </w:p>
    <w:p w14:paraId="355128F0" w14:textId="07C9EB46" w:rsidR="00A53932" w:rsidRDefault="00A53932" w:rsidP="00A53932">
      <w:r>
        <w:t>I encountered</w:t>
      </w:r>
      <w:r w:rsidR="00AA37EF">
        <w:t xml:space="preserve"> many issues with my AI enemies that caused them to behave </w:t>
      </w:r>
      <w:r w:rsidR="009D4410">
        <w:t xml:space="preserve">not as </w:t>
      </w:r>
      <w:r w:rsidR="00AA37EF">
        <w:t>expected.</w:t>
      </w:r>
    </w:p>
    <w:p w14:paraId="17D36236" w14:textId="2B487091" w:rsidR="00AA37EF" w:rsidRDefault="00AA37EF" w:rsidP="00A53932">
      <w:r>
        <w:t>One issue was that they would not move from left to right positions and instead would get stuck. I fixed this by adjusting my left and right positions for each individual enemy to ensure they would patrol as desired</w:t>
      </w:r>
      <w:r w:rsidR="009D4410">
        <w:t xml:space="preserve"> in the range required between points e.g., an enemy that needed to patrol between </w:t>
      </w:r>
      <w:proofErr w:type="gramStart"/>
      <w:r w:rsidR="009D4410">
        <w:t>2</w:t>
      </w:r>
      <w:proofErr w:type="gramEnd"/>
      <w:r w:rsidR="009D4410">
        <w:t xml:space="preserve"> pipes on the Navmesh.</w:t>
      </w:r>
    </w:p>
    <w:p w14:paraId="76864F53" w14:textId="7165A983" w:rsidR="00AA37EF" w:rsidRDefault="00AA37EF" w:rsidP="00A53932">
      <w:r>
        <w:t>Additionally, I had an issue when I wanted to add distinct types of enemies to my game. I fixed this issue by creating copies of the original Slime AI and changing the mesh and setting a set animation class to each separate AI. This created another issue that my new AIs would bug out if the player jumped on them like they would with the slime. I fixed this by changing their blueprints to ensure that the player would die on hitting them from all angles making them hazards to avoid.</w:t>
      </w:r>
    </w:p>
    <w:p w14:paraId="7A4BF975" w14:textId="410C39C5" w:rsidR="00AA37EF" w:rsidRDefault="00AA37EF" w:rsidP="00A53932">
      <w:r>
        <w:t xml:space="preserve">One of my AI’s had a bug where it had an issue going up a slope on a significant incline. I fixed this by changing the </w:t>
      </w:r>
      <w:r w:rsidR="009D4410">
        <w:t>blueprints,</w:t>
      </w:r>
      <w:r>
        <w:t xml:space="preserve"> adding a vector </w:t>
      </w:r>
      <w:r w:rsidR="009D4410">
        <w:t xml:space="preserve">and a new function </w:t>
      </w:r>
      <w:r>
        <w:t xml:space="preserve">to allow for upwards positional movement on an incline. </w:t>
      </w:r>
    </w:p>
    <w:p w14:paraId="1B63A8F1" w14:textId="5978C760" w:rsidR="00AA37EF" w:rsidRPr="00A53932" w:rsidRDefault="009D4410" w:rsidP="00A53932">
      <w:r>
        <w:t>Furthermore, the chest boss AI had a bug where he would in his attack phase through pipes. I fixed this by adjusting his left and right position to account for this detailed animation.</w:t>
      </w:r>
    </w:p>
    <w:sectPr w:rsidR="00AA37EF" w:rsidRPr="00A53932" w:rsidSect="007061DB">
      <w:pgSz w:w="12240" w:h="15840"/>
      <w:pgMar w:top="1440" w:right="1440" w:bottom="360" w:left="1440" w:header="72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7673B" w14:textId="77777777" w:rsidR="00791E18" w:rsidRDefault="00791E18" w:rsidP="001133A5">
      <w:pPr>
        <w:spacing w:after="0"/>
      </w:pPr>
      <w:r>
        <w:separator/>
      </w:r>
    </w:p>
  </w:endnote>
  <w:endnote w:type="continuationSeparator" w:id="0">
    <w:p w14:paraId="420D4794" w14:textId="77777777" w:rsidR="00791E18" w:rsidRDefault="00791E18" w:rsidP="001133A5">
      <w:pPr>
        <w:spacing w:after="0"/>
      </w:pPr>
      <w:r>
        <w:continuationSeparator/>
      </w:r>
    </w:p>
  </w:endnote>
  <w:endnote w:type="continuationNotice" w:id="1">
    <w:p w14:paraId="4BE1FFF0" w14:textId="77777777" w:rsidR="00791E18" w:rsidRDefault="00791E18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0DC69" w14:textId="77777777" w:rsidR="00791E18" w:rsidRDefault="00791E18" w:rsidP="001133A5">
      <w:pPr>
        <w:spacing w:after="0"/>
      </w:pPr>
      <w:r>
        <w:separator/>
      </w:r>
    </w:p>
  </w:footnote>
  <w:footnote w:type="continuationSeparator" w:id="0">
    <w:p w14:paraId="1789FD16" w14:textId="77777777" w:rsidR="00791E18" w:rsidRDefault="00791E18" w:rsidP="001133A5">
      <w:pPr>
        <w:spacing w:after="0"/>
      </w:pPr>
      <w:r>
        <w:continuationSeparator/>
      </w:r>
    </w:p>
  </w:footnote>
  <w:footnote w:type="continuationNotice" w:id="1">
    <w:p w14:paraId="6DFA547D" w14:textId="77777777" w:rsidR="00791E18" w:rsidRDefault="00791E18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A6E7E"/>
    <w:multiLevelType w:val="hybridMultilevel"/>
    <w:tmpl w:val="445A95A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131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0537"/>
    <w:rsid w:val="00011E30"/>
    <w:rsid w:val="000B2583"/>
    <w:rsid w:val="001133A5"/>
    <w:rsid w:val="00123B68"/>
    <w:rsid w:val="00161551"/>
    <w:rsid w:val="00165562"/>
    <w:rsid w:val="001925A6"/>
    <w:rsid w:val="001E0EDD"/>
    <w:rsid w:val="001F3549"/>
    <w:rsid w:val="00323199"/>
    <w:rsid w:val="00340417"/>
    <w:rsid w:val="003456F5"/>
    <w:rsid w:val="003471E8"/>
    <w:rsid w:val="00367222"/>
    <w:rsid w:val="00375D9E"/>
    <w:rsid w:val="003A3642"/>
    <w:rsid w:val="003D70D2"/>
    <w:rsid w:val="00404B62"/>
    <w:rsid w:val="00523CB1"/>
    <w:rsid w:val="00580B81"/>
    <w:rsid w:val="006009F5"/>
    <w:rsid w:val="00620628"/>
    <w:rsid w:val="006A6B00"/>
    <w:rsid w:val="006D7A6C"/>
    <w:rsid w:val="007061DB"/>
    <w:rsid w:val="007120F1"/>
    <w:rsid w:val="00791E18"/>
    <w:rsid w:val="00836563"/>
    <w:rsid w:val="00880210"/>
    <w:rsid w:val="0089516C"/>
    <w:rsid w:val="008F0537"/>
    <w:rsid w:val="00931E5E"/>
    <w:rsid w:val="009C1589"/>
    <w:rsid w:val="009D4410"/>
    <w:rsid w:val="009D5C92"/>
    <w:rsid w:val="00A53932"/>
    <w:rsid w:val="00A66CA2"/>
    <w:rsid w:val="00AA37EF"/>
    <w:rsid w:val="00AF0ED8"/>
    <w:rsid w:val="00B24126"/>
    <w:rsid w:val="00B37731"/>
    <w:rsid w:val="00B94968"/>
    <w:rsid w:val="00D70984"/>
    <w:rsid w:val="00DB6068"/>
    <w:rsid w:val="00F34678"/>
    <w:rsid w:val="00F60A8E"/>
    <w:rsid w:val="00F765FC"/>
    <w:rsid w:val="00F93BD3"/>
    <w:rsid w:val="00FB4EE1"/>
    <w:rsid w:val="08BDFAFC"/>
    <w:rsid w:val="3097A10A"/>
    <w:rsid w:val="31544962"/>
    <w:rsid w:val="3456165E"/>
    <w:rsid w:val="39A21473"/>
    <w:rsid w:val="451D4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FC8328"/>
  <w15:chartTrackingRefBased/>
  <w15:docId w15:val="{91C42C99-87DE-40C4-82F7-CD6834386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549"/>
    <w:pPr>
      <w:spacing w:before="160" w:after="80" w:line="240" w:lineRule="auto"/>
    </w:pPr>
    <w:rPr>
      <w:sz w:val="22"/>
    </w:rPr>
  </w:style>
  <w:style w:type="paragraph" w:styleId="Heading1">
    <w:name w:val="heading 1"/>
    <w:basedOn w:val="bottomrowtext"/>
    <w:next w:val="Normal"/>
    <w:link w:val="Heading1Char"/>
    <w:uiPriority w:val="9"/>
    <w:qFormat/>
    <w:rsid w:val="00880210"/>
    <w:pPr>
      <w:spacing w:before="240" w:after="120"/>
      <w:ind w:left="0"/>
      <w:outlineLvl w:val="0"/>
    </w:pPr>
    <w:rPr>
      <w:sz w:val="20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620628"/>
    <w:pPr>
      <w:keepNext/>
      <w:keepLines/>
      <w:spacing w:before="240" w:after="120" w:line="278" w:lineRule="auto"/>
      <w:outlineLvl w:val="1"/>
    </w:pPr>
    <w:rPr>
      <w:rFonts w:eastAsiaTheme="majorEastAsia" w:cs="Times New Roman (Headings CS)"/>
      <w:b/>
      <w:caps/>
      <w:color w:val="263343" w:themeColor="accent6"/>
      <w:spacing w:val="10"/>
      <w:sz w:val="20"/>
      <w:szCs w:val="32"/>
    </w:rPr>
  </w:style>
  <w:style w:type="paragraph" w:styleId="Heading3">
    <w:name w:val="heading 3"/>
    <w:aliases w:val="Paragraph"/>
    <w:basedOn w:val="Normal"/>
    <w:next w:val="Normal"/>
    <w:link w:val="Heading3Char"/>
    <w:uiPriority w:val="9"/>
    <w:semiHidden/>
    <w:qFormat/>
    <w:rsid w:val="00123B68"/>
    <w:pPr>
      <w:keepNext/>
      <w:keepLines/>
      <w:outlineLvl w:val="2"/>
    </w:pPr>
    <w:rPr>
      <w:rFonts w:eastAsiaTheme="majorEastAsia" w:cstheme="majorBidi"/>
      <w:color w:val="263343" w:themeColor="accent6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A66CA2"/>
    <w:pPr>
      <w:keepNext/>
      <w:keepLines/>
      <w:spacing w:before="80" w:after="40"/>
      <w:outlineLvl w:val="3"/>
    </w:pPr>
    <w:rPr>
      <w:rFonts w:eastAsiaTheme="majorEastAsia" w:cs="Times New Roman (Headings CS)"/>
      <w:iCs/>
      <w:caps/>
      <w:color w:val="263343" w:themeColor="accent6"/>
      <w:spacing w:val="10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523CB1"/>
    <w:pPr>
      <w:keepNext/>
      <w:keepLines/>
      <w:spacing w:before="80" w:after="40"/>
      <w:outlineLvl w:val="4"/>
    </w:pPr>
    <w:rPr>
      <w:rFonts w:eastAsiaTheme="majorEastAsia" w:cstheme="majorBidi"/>
      <w:color w:val="263343" w:themeColor="accent6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210"/>
    <w:rPr>
      <w:rFonts w:eastAsiaTheme="majorEastAsia" w:cs="Times New Roman (Headings CS)"/>
      <w:b/>
      <w:caps/>
      <w:color w:val="263343" w:themeColor="accent6"/>
      <w:spacing w:val="10"/>
      <w:sz w:val="2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549"/>
    <w:rPr>
      <w:rFonts w:eastAsiaTheme="majorEastAsia" w:cs="Times New Roman (Headings CS)"/>
      <w:b/>
      <w:caps/>
      <w:color w:val="263343" w:themeColor="accent6"/>
      <w:spacing w:val="10"/>
      <w:sz w:val="20"/>
      <w:szCs w:val="32"/>
    </w:rPr>
  </w:style>
  <w:style w:type="character" w:customStyle="1" w:styleId="Heading3Char">
    <w:name w:val="Heading 3 Char"/>
    <w:aliases w:val="Paragraph Char"/>
    <w:basedOn w:val="DefaultParagraphFont"/>
    <w:link w:val="Heading3"/>
    <w:uiPriority w:val="9"/>
    <w:semiHidden/>
    <w:rsid w:val="001F3549"/>
    <w:rPr>
      <w:rFonts w:eastAsiaTheme="majorEastAsia" w:cstheme="majorBidi"/>
      <w:color w:val="263343" w:themeColor="accent6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549"/>
    <w:rPr>
      <w:rFonts w:eastAsiaTheme="majorEastAsia" w:cs="Times New Roman (Headings CS)"/>
      <w:iCs/>
      <w:caps/>
      <w:color w:val="263343" w:themeColor="accent6"/>
      <w:spacing w:val="10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549"/>
    <w:rPr>
      <w:rFonts w:eastAsiaTheme="majorEastAsia" w:cstheme="majorBidi"/>
      <w:color w:val="263343" w:themeColor="accent6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549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549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549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549"/>
    <w:rPr>
      <w:rFonts w:eastAsiaTheme="majorEastAsia" w:cstheme="majorBidi"/>
      <w:color w:val="272727" w:themeColor="text1" w:themeTint="D8"/>
      <w:sz w:val="22"/>
    </w:rPr>
  </w:style>
  <w:style w:type="character" w:customStyle="1" w:styleId="TitleChar">
    <w:name w:val="Title Char"/>
    <w:basedOn w:val="DefaultParagraphFont"/>
    <w:link w:val="Title"/>
    <w:uiPriority w:val="10"/>
    <w:rsid w:val="003471E8"/>
    <w:rPr>
      <w:rFonts w:asciiTheme="majorHAnsi" w:eastAsiaTheme="majorEastAsia" w:hAnsiTheme="majorHAnsi" w:cstheme="majorBidi"/>
      <w:kern w:val="28"/>
      <w:sz w:val="72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3471E8"/>
    <w:pPr>
      <w:spacing w:before="240" w:line="216" w:lineRule="auto"/>
    </w:pPr>
    <w:rPr>
      <w:rFonts w:asciiTheme="majorHAnsi" w:eastAsiaTheme="majorEastAsia" w:hAnsiTheme="majorHAnsi" w:cstheme="majorBidi"/>
      <w:kern w:val="28"/>
      <w:sz w:val="72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3471E8"/>
    <w:rPr>
      <w:rFonts w:eastAsiaTheme="majorEastAsia" w:cstheme="majorBidi"/>
      <w:caps/>
      <w:color w:val="000000" w:themeColor="text1"/>
      <w:spacing w:val="10"/>
      <w:sz w:val="20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1E8"/>
    <w:pPr>
      <w:numPr>
        <w:ilvl w:val="1"/>
      </w:numPr>
      <w:spacing w:before="120" w:after="40"/>
      <w:ind w:left="108"/>
    </w:pPr>
    <w:rPr>
      <w:rFonts w:eastAsiaTheme="majorEastAsia" w:cstheme="majorBidi"/>
      <w:caps/>
      <w:color w:val="000000" w:themeColor="text1"/>
      <w:spacing w:val="10"/>
      <w:sz w:val="20"/>
      <w:szCs w:val="28"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B0A034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1F3549"/>
    <w:rPr>
      <w:i/>
      <w:iCs/>
      <w:color w:val="404040" w:themeColor="text1" w:themeTint="BF"/>
      <w:sz w:val="22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1F3549"/>
    <w:rPr>
      <w:i/>
      <w:iCs/>
      <w:color w:val="B0A034" w:themeColor="accent1" w:themeShade="BF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B0A034" w:themeColor="accent1" w:themeShade="BF"/>
        <w:bottom w:val="single" w:sz="4" w:space="10" w:color="B0A034" w:themeColor="accent1" w:themeShade="BF"/>
      </w:pBdr>
      <w:spacing w:before="360" w:after="360"/>
      <w:ind w:left="864" w:right="864"/>
      <w:jc w:val="center"/>
    </w:pPr>
    <w:rPr>
      <w:i/>
      <w:iCs/>
      <w:color w:val="B0A034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B0A034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semiHidden/>
    <w:rsid w:val="001133A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F3549"/>
    <w:rPr>
      <w:sz w:val="22"/>
    </w:rPr>
  </w:style>
  <w:style w:type="paragraph" w:styleId="Header">
    <w:name w:val="header"/>
    <w:basedOn w:val="Normal"/>
    <w:link w:val="HeaderChar"/>
    <w:uiPriority w:val="99"/>
    <w:semiHidden/>
    <w:rsid w:val="0089516C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F3549"/>
    <w:rPr>
      <w:sz w:val="22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table" w:styleId="TableGrid">
    <w:name w:val="Table Grid"/>
    <w:basedOn w:val="TableNormal"/>
    <w:uiPriority w:val="39"/>
    <w:rsid w:val="00F346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prowtext">
    <w:name w:val="Top row text"/>
    <w:basedOn w:val="Heading2"/>
    <w:qFormat/>
    <w:rsid w:val="00011E30"/>
    <w:pPr>
      <w:tabs>
        <w:tab w:val="right" w:pos="9270"/>
      </w:tabs>
      <w:spacing w:before="0"/>
      <w:ind w:left="108"/>
    </w:pPr>
    <w:rPr>
      <w:sz w:val="16"/>
    </w:rPr>
  </w:style>
  <w:style w:type="paragraph" w:customStyle="1" w:styleId="bottomrowtext">
    <w:name w:val="bottom row text"/>
    <w:basedOn w:val="Heading2"/>
    <w:qFormat/>
    <w:rsid w:val="003471E8"/>
    <w:pPr>
      <w:tabs>
        <w:tab w:val="left" w:pos="3996"/>
        <w:tab w:val="left" w:pos="5724"/>
      </w:tabs>
      <w:spacing w:before="4800" w:after="0"/>
      <w:ind w:left="108"/>
    </w:pPr>
    <w:rPr>
      <w:sz w:val="16"/>
    </w:rPr>
  </w:style>
  <w:style w:type="paragraph" w:customStyle="1" w:styleId="QuarterNumber">
    <w:name w:val="Quarter Number"/>
    <w:basedOn w:val="Heading1"/>
    <w:qFormat/>
    <w:rsid w:val="006D7A6C"/>
    <w:pPr>
      <w:spacing w:before="4200"/>
    </w:pPr>
    <w:rPr>
      <w:b w:val="0"/>
      <w:bCs/>
      <w:sz w:val="96"/>
    </w:rPr>
  </w:style>
  <w:style w:type="paragraph" w:customStyle="1" w:styleId="Graphicsanchor">
    <w:name w:val="Graphics anchor"/>
    <w:basedOn w:val="Normal"/>
    <w:qFormat/>
    <w:rsid w:val="00F765FC"/>
    <w:pPr>
      <w:spacing w:before="0" w:after="0"/>
    </w:pPr>
    <w:rPr>
      <w:sz w:val="4"/>
      <w:szCs w:val="4"/>
    </w:rPr>
  </w:style>
  <w:style w:type="paragraph" w:styleId="ListParagraph">
    <w:name w:val="List Paragraph"/>
    <w:basedOn w:val="Normal"/>
    <w:uiPriority w:val="34"/>
    <w:semiHidden/>
    <w:qFormat/>
    <w:rsid w:val="00A539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252354\AppData\Local\Microsoft\Office\16.0\DTS\en-AU%7bE2E97403-D729-47F2-86E2-FA70FBCF2292%7d\%7bC64E2640-5CFB-4907-A06B-B848B4B68CC0%7dec3dd16a-135c-48c2-b6ca-157476fd729b-TFf0336339-45a6-4a3e-812f-7918ef210f4f_win32.dotx" TargetMode="External"/></Relationships>
</file>

<file path=word/theme/theme1.xml><?xml version="1.0" encoding="utf-8"?>
<a:theme xmlns:a="http://schemas.openxmlformats.org/drawingml/2006/main" name="Office Theme">
  <a:themeElements>
    <a:clrScheme name="Custom 27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D0C262"/>
      </a:accent1>
      <a:accent2>
        <a:srgbClr val="FEB8B8"/>
      </a:accent2>
      <a:accent3>
        <a:srgbClr val="6B2138"/>
      </a:accent3>
      <a:accent4>
        <a:srgbClr val="FC5316"/>
      </a:accent4>
      <a:accent5>
        <a:srgbClr val="EEF6FF"/>
      </a:accent5>
      <a:accent6>
        <a:srgbClr val="263343"/>
      </a:accent6>
      <a:hlink>
        <a:srgbClr val="467886"/>
      </a:hlink>
      <a:folHlink>
        <a:srgbClr val="96607D"/>
      </a:folHlink>
    </a:clrScheme>
    <a:fontScheme name="Custom 18">
      <a:majorFont>
        <a:latin typeface="Aptos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AD679BCE-5B80-4980-993B-17387E3C7B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24330ED-517D-44B3-A43E-15DF31B51B6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2D76B08-176C-4BDB-90D6-0C430F180BB8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{C64E2640-5CFB-4907-A06B-B848B4B68CC0}ec3dd16a-135c-48c2-b6ca-157476fd729b-TFf0336339-45a6-4a3e-812f-7918ef210f4f_win32.dotx</Template>
  <TotalTime>46</TotalTime>
  <Pages>3</Pages>
  <Words>600</Words>
  <Characters>2884</Characters>
  <Application>Microsoft Office Word</Application>
  <DocSecurity>0</DocSecurity>
  <Lines>137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Campbell</dc:creator>
  <cp:keywords/>
  <dc:description/>
  <cp:lastModifiedBy>Benjamin Campbell</cp:lastModifiedBy>
  <cp:revision>1</cp:revision>
  <dcterms:created xsi:type="dcterms:W3CDTF">2026-04-15T05:46:00Z</dcterms:created>
  <dcterms:modified xsi:type="dcterms:W3CDTF">2026-04-15T06:32:00Z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